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9679B1" w:rsidRDefault="002554CD" w:rsidP="00C6554A">
      <w:pPr>
        <w:pStyle w:val="Foto"/>
        <w:rPr>
          <w:noProof/>
        </w:rPr>
      </w:pPr>
      <w:r w:rsidRPr="009679B1">
        <w:rPr>
          <w:noProof/>
          <w:lang w:val="es-AR" w:eastAsia="es-AR"/>
        </w:rPr>
        <w:drawing>
          <wp:inline distT="0" distB="0" distL="0" distR="0" wp14:anchorId="3EDB4870" wp14:editId="7D76CFFE">
            <wp:extent cx="3657600" cy="5486400"/>
            <wp:effectExtent l="0" t="0" r="0" b="0"/>
            <wp:docPr id="22" name="Imagen 1" descr="Lago glaciar de color azul intenso rodeado por hielo blanco junto a una montaña osc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Pr="009679B1" w:rsidRDefault="009241F7" w:rsidP="00C6554A">
      <w:pPr>
        <w:pStyle w:val="Puesto"/>
        <w:rPr>
          <w:noProof/>
        </w:rPr>
      </w:pPr>
      <w:r>
        <w:rPr>
          <w:noProof/>
        </w:rPr>
        <w:t>Proyecto base de datos MySQL</w:t>
      </w:r>
    </w:p>
    <w:p w:rsidR="00C6554A" w:rsidRPr="009679B1" w:rsidRDefault="00201661" w:rsidP="00C6554A">
      <w:pPr>
        <w:pStyle w:val="Subttulo"/>
        <w:rPr>
          <w:noProof/>
        </w:rPr>
      </w:pPr>
      <w:r>
        <w:rPr>
          <w:noProof/>
        </w:rPr>
        <w:t>Proyecto  FINAL</w:t>
      </w:r>
    </w:p>
    <w:p w:rsidR="00C6554A" w:rsidRPr="009679B1" w:rsidRDefault="009241F7" w:rsidP="00C6554A">
      <w:pPr>
        <w:pStyle w:val="Informacindecontacto"/>
        <w:rPr>
          <w:noProof/>
        </w:rPr>
      </w:pPr>
      <w:r>
        <w:rPr>
          <w:noProof/>
        </w:rPr>
        <w:t>Torres Leandro Joel</w:t>
      </w:r>
      <w:r>
        <w:rPr>
          <w:noProof/>
          <w:lang w:bidi="es-ES"/>
        </w:rPr>
        <w:t xml:space="preserve"> |Proyecto Final</w:t>
      </w:r>
      <w:r w:rsidR="00C6554A" w:rsidRPr="009679B1">
        <w:rPr>
          <w:noProof/>
          <w:lang w:bidi="es-ES"/>
        </w:rPr>
        <w:t xml:space="preserve">| </w:t>
      </w:r>
      <w:r>
        <w:rPr>
          <w:noProof/>
        </w:rPr>
        <w:t>Febrero 2022</w:t>
      </w:r>
      <w:r w:rsidR="00201661">
        <w:rPr>
          <w:noProof/>
        </w:rPr>
        <w:t>|Alura</w:t>
      </w:r>
      <w:r w:rsidR="00C6554A" w:rsidRPr="009679B1">
        <w:rPr>
          <w:noProof/>
          <w:lang w:bidi="es-ES"/>
        </w:rPr>
        <w:br w:type="page"/>
      </w:r>
    </w:p>
    <w:p w:rsidR="00C6554A" w:rsidRDefault="00ED761D" w:rsidP="00C6554A">
      <w:pPr>
        <w:pStyle w:val="Ttulo1"/>
        <w:rPr>
          <w:noProof/>
        </w:rPr>
      </w:pPr>
      <w:r>
        <w:rPr>
          <w:noProof/>
        </w:rPr>
        <w:lastRenderedPageBreak/>
        <w:t>Introducción</w:t>
      </w:r>
    </w:p>
    <w:p w:rsidR="00201661" w:rsidRPr="00201661" w:rsidRDefault="00201661" w:rsidP="00201661">
      <w:r>
        <w:t xml:space="preserve">Está documentación es elaborada para concluir un curso </w:t>
      </w:r>
      <w:r w:rsidR="00F463AA">
        <w:t>realizado en la</w:t>
      </w:r>
      <w:r>
        <w:t xml:space="preserve"> web Alura.com en bases de datos con MySQL. El mismo es de carácter personal creando así una documentación propia para cualquier interesado en la temática, y </w:t>
      </w:r>
      <w:r w:rsidR="00F463AA">
        <w:t>realizando un proyecto propio en</w:t>
      </w:r>
      <w:r>
        <w:t xml:space="preserve"> código y algunas aclaraciones matemáticas.</w:t>
      </w:r>
    </w:p>
    <w:p w:rsidR="00C6554A" w:rsidRDefault="00ED761D" w:rsidP="00ED761D">
      <w:pPr>
        <w:pStyle w:val="Listaconvietas"/>
        <w:numPr>
          <w:ilvl w:val="0"/>
          <w:numId w:val="0"/>
        </w:numPr>
        <w:rPr>
          <w:noProof/>
        </w:rPr>
      </w:pPr>
      <w:r>
        <w:rPr>
          <w:noProof/>
        </w:rPr>
        <w:t xml:space="preserve">El proyecto se basa </w:t>
      </w:r>
      <w:r w:rsidR="000637DF">
        <w:rPr>
          <w:noProof/>
        </w:rPr>
        <w:t>en crear una base de datos</w:t>
      </w:r>
      <w:r w:rsidR="0022208F">
        <w:rPr>
          <w:noProof/>
        </w:rPr>
        <w:t xml:space="preserve"> </w:t>
      </w:r>
      <w:r w:rsidR="000637DF">
        <w:rPr>
          <w:noProof/>
        </w:rPr>
        <w:t>,</w:t>
      </w:r>
      <w:r>
        <w:rPr>
          <w:noProof/>
        </w:rPr>
        <w:t>tabla de la figura, realizar las relaciones, in</w:t>
      </w:r>
      <w:r w:rsidR="00F463AA">
        <w:rPr>
          <w:noProof/>
        </w:rPr>
        <w:t xml:space="preserve">sertar datos </w:t>
      </w:r>
      <w:bookmarkStart w:id="0" w:name="_GoBack"/>
      <w:bookmarkEnd w:id="0"/>
      <w:r>
        <w:rPr>
          <w:noProof/>
        </w:rPr>
        <w:t>y consultas. Para ello utilizaremos el Workbench de MySQL. La idea es presentar un proyecto básico de la metodología de trabajo de base de datos relacionales en MySQL.</w:t>
      </w:r>
    </w:p>
    <w:p w:rsidR="004170F3" w:rsidRDefault="00ED761D" w:rsidP="00AD624F">
      <w:pPr>
        <w:pStyle w:val="Listaconvietas"/>
        <w:numPr>
          <w:ilvl w:val="0"/>
          <w:numId w:val="0"/>
        </w:numPr>
        <w:rPr>
          <w:noProof/>
        </w:rPr>
      </w:pPr>
      <w:r>
        <w:rPr>
          <w:noProof/>
          <w:lang w:val="es-AR" w:eastAsia="es-AR"/>
        </w:rPr>
        <w:drawing>
          <wp:inline distT="0" distB="0" distL="0" distR="0">
            <wp:extent cx="5263515" cy="32759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DF" w:rsidRPr="00B23EDF" w:rsidRDefault="00AD624F" w:rsidP="00B23EDF">
      <w:pPr>
        <w:pStyle w:val="Ttulo1"/>
        <w:rPr>
          <w:noProof/>
        </w:rPr>
      </w:pPr>
      <w:r>
        <w:rPr>
          <w:noProof/>
        </w:rPr>
        <w:t>Creación de la base de datos , tablas y atributos</w:t>
      </w:r>
    </w:p>
    <w:p w:rsidR="00E806E0" w:rsidRDefault="00B23EDF" w:rsidP="00E806E0">
      <w:r>
        <w:t xml:space="preserve">Debemos que tener cuidado con las primary key, porque no deben estar vacías a la hora de declararlas </w:t>
      </w:r>
    </w:p>
    <w:p w:rsidR="00E14360" w:rsidRDefault="00E14360" w:rsidP="00E806E0">
      <w:r>
        <w:t>Creando la tabla cliente</w:t>
      </w:r>
      <w:r w:rsidR="005417DB">
        <w:t xml:space="preserve"> con DNI como llave primaria, por lo que no acepta duplicados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TABLE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="001F01F1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tb_c</w:t>
      </w:r>
      <w:r w:rsidRPr="00E1436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lientes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DNI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E14360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NOMBRE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E14360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DIRECCION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150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BARRIO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CIUDAD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ESTADO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CP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FECHA_NACIMIENTO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DATE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EDAD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SMALLINT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SEXO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lastRenderedPageBreak/>
        <w:t xml:space="preserve">LIMITE_CREDITO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FLOAT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VOLUMEN_COMPRA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FLOAT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PRIMERA_COMPRA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BIT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PRIMARY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(DNI));</w:t>
      </w:r>
    </w:p>
    <w:p w:rsidR="005417DB" w:rsidRDefault="005417DB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E14360" w:rsidRDefault="00E14360" w:rsidP="00E14360">
      <w:r>
        <w:t>Tabla vendedor</w:t>
      </w:r>
      <w:r w:rsidR="005417DB">
        <w:t xml:space="preserve"> con llave primaria matricula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TABLE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E1436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tb_vendedor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MATRICULA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E14360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NOMBRE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BARRIO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100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COMISION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FLOAT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FECHA_ADMISION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DATE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VACACIONES </w:t>
      </w:r>
      <w:r w:rsidRPr="00E1436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BIT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E1436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E14360" w:rsidRPr="00E14360" w:rsidRDefault="00E14360" w:rsidP="00E14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PRIMARY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E1436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E14360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(MATRICULA));</w:t>
      </w:r>
    </w:p>
    <w:p w:rsidR="00E14360" w:rsidRDefault="00E14360" w:rsidP="00E14360"/>
    <w:p w:rsidR="00E14360" w:rsidRDefault="00E14360" w:rsidP="00E14360">
      <w:r>
        <w:t xml:space="preserve">Tabla </w:t>
      </w:r>
      <w:r w:rsidR="001F01F1">
        <w:t>productos</w:t>
      </w:r>
      <w:r w:rsidR="005417DB">
        <w:t xml:space="preserve"> con llave primaria codigo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REATE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TABLE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tb_productos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CODIGO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1F01F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DESCRIPCION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1F01F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100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SABOR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1F01F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50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TAMANO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1F01F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50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ENVASE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1F01F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50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PRECIO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FLOAT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PRIMARY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(CODIGO));</w:t>
      </w:r>
    </w:p>
    <w:p w:rsidR="001F01F1" w:rsidRDefault="001F01F1" w:rsidP="00E14360"/>
    <w:p w:rsidR="001F01F1" w:rsidRDefault="001F01F1" w:rsidP="001F01F1">
      <w:r>
        <w:t>Tabla ventas, que la renombramos como facturas</w:t>
      </w:r>
      <w:r w:rsidR="005417DB">
        <w:t xml:space="preserve"> con llave primaria número y </w:t>
      </w:r>
      <w:r w:rsidR="009E68D0">
        <w:t>llaves foráneas DNI y MATRICULA para vincular con la tabla de clientes y vendedor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TABLE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tb_facturas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</w:p>
    <w:p w:rsidR="001F01F1" w:rsidRPr="001F01F1" w:rsidRDefault="0020166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NUMERO </w:t>
      </w:r>
      <w:r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INT</w:t>
      </w:r>
      <w:r w:rsidR="001F01F1"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="001F01F1"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="001F01F1"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="001F01F1" w:rsidRPr="001F01F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="001F01F1"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FECHA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DATE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DNI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1F01F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11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MATRICULA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1F01F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IMPUESTO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FLOAT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PRIMARY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(NUMERO),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FOREIGN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(DNI)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REFERENCES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tb_clientes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(DNI),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FOREIGN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(MATRICULA)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REFERENCES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tb_vendedor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(MATRICULA));</w:t>
      </w:r>
    </w:p>
    <w:p w:rsidR="001F01F1" w:rsidRDefault="001F01F1" w:rsidP="001F01F1">
      <w:r>
        <w:t>Tabla ítems</w:t>
      </w:r>
      <w:r w:rsidR="009E68D0">
        <w:t xml:space="preserve"> con dos llaves primarias “NUMERO” y “CODIGO” , que también son llaves foráneas.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TABLE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tb_items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NUMERO </w:t>
      </w:r>
      <w:r w:rsidR="0020166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INT</w:t>
      </w:r>
      <w:r w:rsidR="00201661"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="00201661"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="00201661"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="00201661" w:rsidRPr="001F01F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CODIGO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1F01F1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val="es-AR" w:eastAsia="es-AR"/>
        </w:rPr>
        <w:t>NULL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CANTIDAD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PRECIO </w:t>
      </w:r>
      <w:r w:rsidRPr="001F01F1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FLOAT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PRIMARY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(NUMERO,CODIGO),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lastRenderedPageBreak/>
        <w:t>FOREIGN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(NUMERO)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REFERENCES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tb_facturas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(NUMERO),</w:t>
      </w:r>
    </w:p>
    <w:p w:rsidR="001F01F1" w:rsidRPr="001F01F1" w:rsidRDefault="001F01F1" w:rsidP="001F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FOREIGN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KEY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(CODIGO) </w:t>
      </w:r>
      <w:r w:rsidRPr="001F01F1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REFERENCES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1F01F1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tb_productos</w:t>
      </w:r>
      <w:r w:rsidRPr="001F01F1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(CODIGO));</w:t>
      </w:r>
    </w:p>
    <w:p w:rsidR="007E6636" w:rsidRDefault="007E6636" w:rsidP="00B64E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7E6636" w:rsidRDefault="007E6636" w:rsidP="007E6636">
      <w:pPr>
        <w:rPr>
          <w:lang w:val="es-AR" w:eastAsia="es-AR"/>
        </w:rPr>
      </w:pPr>
      <w:r>
        <w:rPr>
          <w:lang w:val="es-AR" w:eastAsia="es-AR"/>
        </w:rPr>
        <w:t>Por último podemos ver nuestro modelo relacional ,debemos ir a Database y luego a Reverse Engineer</w:t>
      </w:r>
    </w:p>
    <w:p w:rsidR="007E6636" w:rsidRDefault="007E6636" w:rsidP="007E6636">
      <w:pPr>
        <w:rPr>
          <w:lang w:val="es-AR" w:eastAsia="es-AR"/>
        </w:rPr>
      </w:pPr>
      <w:r>
        <w:rPr>
          <w:noProof/>
          <w:lang w:val="es-AR" w:eastAsia="es-AR"/>
        </w:rPr>
        <w:drawing>
          <wp:inline distT="0" distB="0" distL="0" distR="0">
            <wp:extent cx="4142740" cy="25761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636" w:rsidRDefault="007E6636" w:rsidP="007E6636">
      <w:pPr>
        <w:rPr>
          <w:lang w:val="es-AR" w:eastAsia="es-AR"/>
        </w:rPr>
      </w:pPr>
      <w:r>
        <w:rPr>
          <w:lang w:val="es-AR" w:eastAsia="es-AR"/>
        </w:rPr>
        <w:t>Le damos a todo next, dejando la configuración determinada, solo queda seleccionar nuestra base de datos en las opciones</w:t>
      </w:r>
    </w:p>
    <w:p w:rsidR="007E6636" w:rsidRDefault="00337229" w:rsidP="007E6636">
      <w:pPr>
        <w:rPr>
          <w:lang w:val="es-AR" w:eastAsia="es-AR"/>
        </w:rPr>
      </w:pPr>
      <w:r>
        <w:rPr>
          <w:noProof/>
          <w:lang w:val="es-AR" w:eastAsia="es-AR"/>
        </w:rPr>
        <w:drawing>
          <wp:inline distT="0" distB="0" distL="0" distR="0">
            <wp:extent cx="4524375" cy="297370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229" w:rsidRDefault="00337229" w:rsidP="007E6636">
      <w:pPr>
        <w:rPr>
          <w:lang w:val="es-AR" w:eastAsia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271770" cy="4739005"/>
            <wp:effectExtent l="0" t="0" r="508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229" w:rsidRDefault="00337229" w:rsidP="007E6636">
      <w:pPr>
        <w:rPr>
          <w:lang w:val="es-AR" w:eastAsia="es-AR"/>
        </w:rPr>
      </w:pPr>
    </w:p>
    <w:p w:rsidR="00337229" w:rsidRDefault="00337229" w:rsidP="007E6636">
      <w:pPr>
        <w:rPr>
          <w:lang w:val="es-AR" w:eastAsia="es-AR"/>
        </w:rPr>
      </w:pPr>
    </w:p>
    <w:p w:rsidR="00337229" w:rsidRDefault="00337229" w:rsidP="007E6636">
      <w:pPr>
        <w:rPr>
          <w:lang w:val="es-AR" w:eastAsia="es-AR"/>
        </w:rPr>
      </w:pPr>
    </w:p>
    <w:p w:rsidR="00337229" w:rsidRDefault="00337229" w:rsidP="007E6636">
      <w:pPr>
        <w:rPr>
          <w:lang w:val="es-AR" w:eastAsia="es-AR"/>
        </w:rPr>
      </w:pPr>
    </w:p>
    <w:p w:rsidR="00337229" w:rsidRDefault="00337229" w:rsidP="007E6636">
      <w:pPr>
        <w:rPr>
          <w:lang w:val="es-AR" w:eastAsia="es-AR"/>
        </w:rPr>
      </w:pPr>
    </w:p>
    <w:p w:rsidR="00337229" w:rsidRDefault="00337229" w:rsidP="007E6636">
      <w:pPr>
        <w:rPr>
          <w:lang w:val="es-AR" w:eastAsia="es-AR"/>
        </w:rPr>
      </w:pPr>
    </w:p>
    <w:p w:rsidR="00337229" w:rsidRDefault="00337229" w:rsidP="007E6636">
      <w:pPr>
        <w:rPr>
          <w:lang w:val="es-AR" w:eastAsia="es-AR"/>
        </w:rPr>
      </w:pPr>
    </w:p>
    <w:p w:rsidR="00337229" w:rsidRDefault="00337229" w:rsidP="007E6636">
      <w:pPr>
        <w:rPr>
          <w:lang w:val="es-AR" w:eastAsia="es-AR"/>
        </w:rPr>
      </w:pPr>
    </w:p>
    <w:p w:rsidR="00337229" w:rsidRDefault="00337229" w:rsidP="007E6636">
      <w:pPr>
        <w:rPr>
          <w:lang w:val="es-AR" w:eastAsia="es-AR"/>
        </w:rPr>
      </w:pPr>
    </w:p>
    <w:p w:rsidR="00337229" w:rsidRPr="00B64EAD" w:rsidRDefault="00337229" w:rsidP="007E6636">
      <w:pPr>
        <w:rPr>
          <w:lang w:val="es-AR" w:eastAsia="es-AR"/>
        </w:rPr>
      </w:pPr>
    </w:p>
    <w:p w:rsidR="009A6FBF" w:rsidRPr="00B64EAD" w:rsidRDefault="00B64EAD" w:rsidP="00B64EAD">
      <w:pPr>
        <w:pStyle w:val="Ttulo1"/>
        <w:rPr>
          <w:sz w:val="28"/>
        </w:rPr>
      </w:pPr>
      <w:r w:rsidRPr="00B64EAD">
        <w:rPr>
          <w:sz w:val="28"/>
        </w:rPr>
        <w:lastRenderedPageBreak/>
        <w:t xml:space="preserve"> Dataset</w:t>
      </w:r>
    </w:p>
    <w:p w:rsidR="00337229" w:rsidRDefault="00337229" w:rsidP="00337229">
      <w:r>
        <w:t>Una vez creado las tablas cargaremos nuestro dataset para importar los registros a nuestras tablas, el dataset se encuentra en la carpeta “</w:t>
      </w:r>
      <w:r w:rsidRPr="009A6FBF">
        <w:t>Dataset_DumpJugosVentas</w:t>
      </w:r>
      <w:r>
        <w:t>”</w:t>
      </w:r>
    </w:p>
    <w:p w:rsidR="00337229" w:rsidRDefault="00337229" w:rsidP="00337229">
      <w:r>
        <w:t>Para ello debemos crear otro schema con el mismo nombre del dataset que queremos importar, en nuestro caso se llama “jugos_ventas”.</w:t>
      </w:r>
    </w:p>
    <w:p w:rsidR="00337229" w:rsidRPr="00B64EAD" w:rsidRDefault="00337229" w:rsidP="0033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B64EA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B64EAD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B64EA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DATABASE</w:t>
      </w:r>
      <w:r w:rsidRPr="00B64EAD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jugos_ventas;</w:t>
      </w:r>
    </w:p>
    <w:p w:rsidR="00337229" w:rsidRDefault="00337229" w:rsidP="0033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B64EA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USE</w:t>
      </w:r>
      <w:r w:rsidRPr="00B64EAD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jugos_ventas;</w:t>
      </w:r>
    </w:p>
    <w:p w:rsidR="00337229" w:rsidRPr="00337229" w:rsidRDefault="00337229" w:rsidP="00337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B64EAD" w:rsidRDefault="00337229" w:rsidP="00B64EAD">
      <w:r>
        <w:t>C</w:t>
      </w:r>
      <w:r w:rsidR="00B64EAD">
        <w:t xml:space="preserve">on ayuda del workbench de MySQL vamos a administración, luego a “Data import/Restore” </w:t>
      </w:r>
    </w:p>
    <w:p w:rsidR="00B64EAD" w:rsidRDefault="00B64EAD" w:rsidP="00B64EAD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1512964" cy="303734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08" cy="305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AD" w:rsidRDefault="00B64EAD" w:rsidP="00B64EAD">
      <w:pPr>
        <w:jc w:val="center"/>
      </w:pPr>
      <w:r>
        <w:t>Por último buscamos la ruta de nuestro dataset y damos a “Start Import”</w:t>
      </w:r>
    </w:p>
    <w:p w:rsidR="00B64EAD" w:rsidRDefault="00B64EAD" w:rsidP="00B64EAD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271770" cy="326009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AD" w:rsidRDefault="00B64EAD" w:rsidP="00B64EAD">
      <w:pPr>
        <w:jc w:val="center"/>
      </w:pPr>
      <w:r>
        <w:t>Realizado esto, ya tendremos nuestro dataset importado</w:t>
      </w:r>
    </w:p>
    <w:p w:rsidR="009646C8" w:rsidRPr="00B64EAD" w:rsidRDefault="009646C8" w:rsidP="009646C8">
      <w:pPr>
        <w:pStyle w:val="Ttulo1"/>
        <w:rPr>
          <w:sz w:val="28"/>
        </w:rPr>
      </w:pPr>
      <w:r>
        <w:rPr>
          <w:sz w:val="28"/>
        </w:rPr>
        <w:t>Importando registros</w:t>
      </w:r>
    </w:p>
    <w:p w:rsidR="00B64EAD" w:rsidRDefault="00B64EAD" w:rsidP="00B64EAD">
      <w:pPr>
        <w:jc w:val="center"/>
      </w:pP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#Importamos registros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USE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empresa;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tb_clientes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DNI, NOMBRE, DIRECCION_1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DIRECCION, BARRIO,CIUDAD,ESTADO,CP,FECHA_DE_NACIMIENTO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FECHA_NACIMIENTO,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EDAD,SEXO,LIMITE_DE_CREDITO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LIMITE_CREDITO,VOLUMEN_DE_COMPRA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VOLUMEN_COMPRA,PRIMERA_COMPRA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jugos_ventas.tabla_de_clientes;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tb_vendedor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MATRICULA,NOMBRE,BARRIO,PORCENTAJE_COMISION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COMISION,FECHA_ADMISION,VACACIONES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jugos_ventas.tabla_de_vendedores;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tb_productos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CODIGO_DEL_PRODUCTO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CODIGO, NOMBRE_DEL_PRODUCTO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DESCRIPCION, SABOR,TAMANO,ENVASE,PRECIO_DE_LISTA </w:t>
      </w: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PRECIO</w:t>
      </w:r>
    </w:p>
    <w:p w:rsidR="009646C8" w:rsidRPr="009646C8" w:rsidRDefault="009646C8" w:rsidP="00964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64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646C8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jugos_ventas.tabla_de_productos;</w:t>
      </w:r>
    </w:p>
    <w:p w:rsidR="00B64EAD" w:rsidRDefault="00B64EAD" w:rsidP="00B64EAD">
      <w:pPr>
        <w:jc w:val="center"/>
      </w:pPr>
    </w:p>
    <w:p w:rsidR="00B64EAD" w:rsidRDefault="00B64EAD" w:rsidP="00B64EAD">
      <w:pPr>
        <w:jc w:val="center"/>
      </w:pPr>
    </w:p>
    <w:p w:rsidR="00B64EAD" w:rsidRDefault="00B64EAD" w:rsidP="001F01F1"/>
    <w:p w:rsidR="001F01F1" w:rsidRDefault="009646C8" w:rsidP="00E14360">
      <w:r>
        <w:lastRenderedPageBreak/>
        <w:t>Notamos que justo cuando realizamos la siguiente consulta</w:t>
      </w:r>
    </w:p>
    <w:p w:rsidR="00A96B44" w:rsidRPr="00A96B44" w:rsidRDefault="00A96B44" w:rsidP="00A96B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96B4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A96B44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A96B4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A96B44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tb_facturas</w:t>
      </w:r>
    </w:p>
    <w:p w:rsidR="00A96B44" w:rsidRPr="00A96B44" w:rsidRDefault="00A96B44" w:rsidP="00A96B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96B4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A96B44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NUMERO, FECHA_VENTA </w:t>
      </w:r>
      <w:r w:rsidRPr="00A96B4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A96B44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FECHA,DNI, MATRICULA, IMPUESTO</w:t>
      </w:r>
    </w:p>
    <w:p w:rsidR="00A96B44" w:rsidRPr="00A96B44" w:rsidRDefault="00A96B44" w:rsidP="00A96B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96B4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A96B44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jugos_ventas.facturas;</w:t>
      </w:r>
    </w:p>
    <w:p w:rsidR="00A96B44" w:rsidRDefault="00BA4CA1" w:rsidP="00E806E0">
      <w:r>
        <w:t>Nos tira un error, es</w:t>
      </w:r>
      <w:r w:rsidR="00A96B44">
        <w:t>to se debe a que la tabla facturas tiene llave foráneas , una de ellas “DNI” posee datos que no se encuentran en la tabla “clientes” de la cual se relaciona que es primaria, esto lo podemos notar realizando la siguiente consulta</w:t>
      </w:r>
    </w:p>
    <w:p w:rsidR="00AB24CC" w:rsidRP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DISTINCT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DNI </w:t>
      </w:r>
    </w:p>
    <w:p w:rsidR="00AB24CC" w:rsidRP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jugos_ventas.facturas </w:t>
      </w:r>
    </w:p>
    <w:p w:rsid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WHERE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DNI </w:t>
      </w: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NOT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(</w:t>
      </w: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DNI </w:t>
      </w: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tb_clientes);</w:t>
      </w:r>
    </w:p>
    <w:p w:rsidR="0022208F" w:rsidRDefault="0022208F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22208F" w:rsidRDefault="0022208F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s-AR" w:eastAsia="es-AR"/>
        </w:rPr>
        <w:drawing>
          <wp:inline distT="0" distB="0" distL="0" distR="0">
            <wp:extent cx="1677670" cy="12401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>
        <w:t xml:space="preserve">Y los datos DNI que nos faltan son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'19290992743'</w:t>
      </w:r>
      <w:r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 xml:space="preserve"> y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'2600586709'</w:t>
      </w:r>
    </w:p>
    <w:p w:rsid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AB24CC" w:rsidRPr="00AB24CC" w:rsidRDefault="00AB24CC" w:rsidP="00AB24CC">
      <w:pPr>
        <w:rPr>
          <w:lang w:val="es-AR" w:eastAsia="es-AR"/>
        </w:rPr>
      </w:pPr>
      <w:r w:rsidRPr="00AB24CC">
        <w:rPr>
          <w:lang w:val="es-AR" w:eastAsia="es-AR"/>
        </w:rPr>
        <w:t>Nos muestra los registros</w:t>
      </w:r>
      <w:r>
        <w:rPr>
          <w:lang w:val="es-AR" w:eastAsia="es-AR"/>
        </w:rPr>
        <w:t xml:space="preserve"> no repetidos (DISTINC)</w:t>
      </w:r>
      <w:r w:rsidRPr="00AB24CC">
        <w:rPr>
          <w:lang w:val="es-AR" w:eastAsia="es-AR"/>
        </w:rPr>
        <w:t xml:space="preserve"> que se encuentran en el dataset “jugos_ventas” en la tabla “facturas” pero no se encuentran en nuestra tabla “clientes”, por lo antes dicho, esto no debe pasar, entonces para solucionarlo vamo</w:t>
      </w:r>
      <w:r w:rsidR="0022208F">
        <w:rPr>
          <w:lang w:val="es-AR" w:eastAsia="es-AR"/>
        </w:rPr>
        <w:t xml:space="preserve">s a agregar </w:t>
      </w:r>
      <w:r w:rsidRPr="00AB24CC">
        <w:rPr>
          <w:lang w:val="es-AR" w:eastAsia="es-AR"/>
        </w:rPr>
        <w:t>los DNI faltantes en la tabla clientes</w:t>
      </w:r>
      <w:r w:rsidR="0022208F">
        <w:rPr>
          <w:lang w:val="es-AR" w:eastAsia="es-AR"/>
        </w:rPr>
        <w:t xml:space="preserve"> , con otros valores aleatorios.</w:t>
      </w:r>
    </w:p>
    <w:p w:rsid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AB24CC" w:rsidRP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AB24CC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tb_clientes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(DNI, NOMBRE, DIRECCION, BARRIO, CIUDAD, ESTADO, CP, FECHA_NACIMIENTO, EDAD, SEXO, LIMITE_CREDITO, VOLUMEN_COMPRA, PRIMERA_COMPRA)</w:t>
      </w:r>
    </w:p>
    <w:p w:rsidR="00AB24CC" w:rsidRP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AB24C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VALUES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(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'19290992743'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'Rodrigo Villa'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'Libertadores 65'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'Héroes'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'Ciudad de México'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'EM'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'21002020'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'1998-05-30'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22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'M'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120000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220000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0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),</w:t>
      </w:r>
    </w:p>
    <w:p w:rsid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 (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'2600586709'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'Raúl Meneses'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'Estudiantes 89'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'Centro'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'Ciudad de México'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'EM'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'22002012'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'1999-08-13'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21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s-AR" w:eastAsia="es-AR"/>
        </w:rPr>
        <w:t>'M'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120000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210000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 </w:t>
      </w:r>
      <w:r w:rsidRPr="00AB24C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AB24C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);</w:t>
      </w:r>
    </w:p>
    <w:p w:rsidR="00AB24CC" w:rsidRP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AB24CC" w:rsidRDefault="00AB24CC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22208F" w:rsidRDefault="000637DF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lang w:val="es-AR" w:eastAsia="es-AR"/>
        </w:rPr>
      </w:pPr>
      <w:r>
        <w:rPr>
          <w:lang w:val="es-AR" w:eastAsia="es-AR"/>
        </w:rPr>
        <w:t>Continuamos importando los datos del dataset</w:t>
      </w:r>
    </w:p>
    <w:p w:rsidR="000637DF" w:rsidRDefault="000637DF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lang w:val="es-AR" w:eastAsia="es-AR"/>
        </w:rPr>
      </w:pPr>
    </w:p>
    <w:p w:rsidR="000637DF" w:rsidRPr="000637DF" w:rsidRDefault="000637DF" w:rsidP="00063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tb_facturas</w:t>
      </w:r>
    </w:p>
    <w:p w:rsidR="000637DF" w:rsidRPr="000637DF" w:rsidRDefault="000637DF" w:rsidP="00063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NUMERO, FECHA_VENTA </w:t>
      </w: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FECHA,DNI, MATRICULA, IMPUESTO</w:t>
      </w:r>
    </w:p>
    <w:p w:rsidR="000637DF" w:rsidRPr="000637DF" w:rsidRDefault="000637DF" w:rsidP="00063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jugos_ventas.facturas;</w:t>
      </w:r>
    </w:p>
    <w:p w:rsidR="000637DF" w:rsidRPr="000637DF" w:rsidRDefault="000637DF" w:rsidP="00063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</w:p>
    <w:p w:rsidR="000637DF" w:rsidRPr="000637DF" w:rsidRDefault="000637DF" w:rsidP="00063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tb_items</w:t>
      </w:r>
    </w:p>
    <w:p w:rsidR="000637DF" w:rsidRPr="000637DF" w:rsidRDefault="000637DF" w:rsidP="00063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NUMERO, CODIGO_DEL_PRODUCTO </w:t>
      </w: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AS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CODIGO, CANTIDAD, PRECIO</w:t>
      </w:r>
    </w:p>
    <w:p w:rsidR="000637DF" w:rsidRPr="000637DF" w:rsidRDefault="000637DF" w:rsidP="00063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0637D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0637DF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jugos_ventas.items_facturas;</w:t>
      </w:r>
    </w:p>
    <w:p w:rsidR="000637DF" w:rsidRPr="00AB24CC" w:rsidRDefault="000637DF" w:rsidP="00AB2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BA4CA1" w:rsidRDefault="00A96B44" w:rsidP="00E806E0">
      <w:r>
        <w:t xml:space="preserve"> </w:t>
      </w:r>
    </w:p>
    <w:p w:rsidR="00655F98" w:rsidRDefault="00655F98" w:rsidP="00655F98">
      <w:pPr>
        <w:pStyle w:val="Ttulo1"/>
        <w:rPr>
          <w:sz w:val="28"/>
        </w:rPr>
      </w:pPr>
      <w:r>
        <w:rPr>
          <w:sz w:val="28"/>
        </w:rPr>
        <w:lastRenderedPageBreak/>
        <w:t>Generando ventas ficticias</w:t>
      </w:r>
    </w:p>
    <w:p w:rsidR="00655F98" w:rsidRPr="00655F98" w:rsidRDefault="00655F98" w:rsidP="00655F98">
      <w:r>
        <w:t>En este apartado vamos a generar ventas (facturas) las cuales tomarán clientes y vendedores de maner</w:t>
      </w:r>
      <w:r w:rsidR="007E6636">
        <w:t xml:space="preserve">a aleatoria. Luego los parámetros FECHA, NUM. MAX ITEMS y NUM MAX CANTIDAD se utilizaran en la tabla ITEMS y también </w:t>
      </w:r>
    </w:p>
    <w:p w:rsidR="00AD624F" w:rsidRDefault="00655F98" w:rsidP="00AD624F">
      <w:r>
        <w:rPr>
          <w:noProof/>
          <w:lang w:val="es-AR" w:eastAsia="es-AR"/>
        </w:rPr>
        <w:drawing>
          <wp:inline distT="0" distB="0" distL="0" distR="0">
            <wp:extent cx="5271770" cy="305308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7DD" w:rsidRPr="00AD624F" w:rsidRDefault="004937DD" w:rsidP="00AD624F">
      <w:r>
        <w:t>Primero vamos a crear una función para obtener un número aleatorio para los clientes y vendedores, para ello</w:t>
      </w:r>
      <w:r w:rsidR="002E3E35">
        <w:t>:</w:t>
      </w:r>
    </w:p>
    <w:p w:rsidR="00AD624F" w:rsidRDefault="00AD624F" w:rsidP="00AD624F">
      <w:pPr>
        <w:pStyle w:val="Listaconvietas"/>
        <w:numPr>
          <w:ilvl w:val="0"/>
          <w:numId w:val="0"/>
        </w:numPr>
        <w:rPr>
          <w:noProof/>
        </w:rPr>
      </w:pPr>
    </w:p>
    <w:p w:rsidR="00AD624F" w:rsidRDefault="00242628" w:rsidP="00AD624F">
      <w:pPr>
        <w:pStyle w:val="Listaconvietas"/>
        <w:numPr>
          <w:ilvl w:val="0"/>
          <w:numId w:val="0"/>
        </w:numPr>
        <w:rPr>
          <w:noProof/>
        </w:rPr>
      </w:pPr>
      <w:r>
        <w:rPr>
          <w:noProof/>
          <w:lang w:val="es-AR" w:eastAsia="es-AR"/>
        </w:rPr>
        <w:drawing>
          <wp:inline distT="0" distB="0" distL="0" distR="0">
            <wp:extent cx="2910205" cy="2854325"/>
            <wp:effectExtent l="0" t="0" r="444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28" w:rsidRDefault="00242628" w:rsidP="00AD624F">
      <w:pPr>
        <w:pStyle w:val="Listaconvietas"/>
        <w:numPr>
          <w:ilvl w:val="0"/>
          <w:numId w:val="0"/>
        </w:numPr>
        <w:rPr>
          <w:noProof/>
        </w:rPr>
      </w:pPr>
    </w:p>
    <w:p w:rsidR="002E3E35" w:rsidRDefault="002E3E35" w:rsidP="00AD624F">
      <w:pPr>
        <w:pStyle w:val="Listaconvietas"/>
        <w:numPr>
          <w:ilvl w:val="0"/>
          <w:numId w:val="0"/>
        </w:numPr>
        <w:rPr>
          <w:noProof/>
        </w:rPr>
      </w:pPr>
      <w:r>
        <w:rPr>
          <w:noProof/>
        </w:rPr>
        <w:lastRenderedPageBreak/>
        <w:t>En el caso de que sucediera un error lo mas probable es que no tengamos habilitado el permiso para crear funciones, por lo que solo tendriamos que ejecutar la siguiente consulta y se soluciona el problema</w:t>
      </w:r>
    </w:p>
    <w:p w:rsidR="00A458E7" w:rsidRPr="00A458E7" w:rsidRDefault="00A458E7" w:rsidP="00A45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458E7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SET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GLOBAL log_bin_trust_function_creators = </w:t>
      </w:r>
      <w:r w:rsidRPr="00A458E7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242628" w:rsidRDefault="00A458E7" w:rsidP="00AD624F">
      <w:pPr>
        <w:pStyle w:val="Listaconvietas"/>
        <w:numPr>
          <w:ilvl w:val="0"/>
          <w:numId w:val="0"/>
        </w:numPr>
        <w:rPr>
          <w:noProof/>
        </w:rPr>
      </w:pPr>
      <w:r>
        <w:rPr>
          <w:noProof/>
        </w:rPr>
        <w:t>Antes de presentar el código ,una breve explicación de la lógica matemática del algoritmo</w:t>
      </w:r>
    </w:p>
    <w:p w:rsidR="00242628" w:rsidRPr="00A458E7" w:rsidRDefault="00A458E7" w:rsidP="00AD624F">
      <w:pPr>
        <w:pStyle w:val="Listaconvietas"/>
        <w:numPr>
          <w:ilvl w:val="0"/>
          <w:numId w:val="0"/>
        </w:num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U</m:t>
          </m:r>
          <m:r>
            <w:rPr>
              <w:rFonts w:ascii="Cambria Math" w:hAnsi="Cambria Math"/>
              <w:noProof/>
            </w:rPr>
            <m:t>saremos la función RAND que nos desvuelve un valor "</m:t>
          </m:r>
          <m:r>
            <m:rPr>
              <m:nor/>
            </m:rPr>
            <w:rPr>
              <w:rFonts w:ascii="Cambria Math" w:hAnsi="Cambria Math"/>
              <w:noProof/>
            </w:rPr>
            <m:t>X</m:t>
          </m:r>
          <m:r>
            <m:rPr>
              <m:nor/>
            </m:rPr>
            <w:rPr>
              <w:rFonts w:ascii="Cambria Math" w:hAnsi="Cambria Math"/>
              <w:noProof/>
            </w:rPr>
            <m:t xml:space="preserve">" </m:t>
          </m:r>
          <m:r>
            <w:rPr>
              <w:rFonts w:ascii="Cambria Math" w:eastAsiaTheme="minorEastAsia" w:hAnsi="Cambria Math"/>
              <w:noProof/>
            </w:rPr>
            <m:t>entre 0 y 1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0≤</m:t>
          </m:r>
          <m:r>
            <w:rPr>
              <w:rFonts w:ascii="Cambria Math" w:hAnsi="Cambria Math"/>
              <w:noProof/>
            </w:rPr>
            <m:t>RAND</m:t>
          </m:r>
          <m:r>
            <w:rPr>
              <w:rFonts w:ascii="Cambria Math" w:hAnsi="Cambria Math"/>
              <w:noProof/>
            </w:rPr>
            <m:t>≤1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P</m:t>
          </m:r>
          <m:r>
            <w:rPr>
              <w:rFonts w:ascii="Cambria Math" w:hAnsi="Cambria Math"/>
              <w:noProof/>
            </w:rPr>
            <m:t>odemos modificar el rango de esto realizando</m:t>
          </m:r>
          <m:r>
            <w:rPr>
              <w:rFonts w:ascii="Cambria Math" w:hAnsi="Cambria Math"/>
              <w:noProof/>
            </w:rPr>
            <m:t xml:space="preserve"> la busqueda de la función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X=X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RAND</m:t>
              </m:r>
            </m:e>
          </m:d>
          <m:r>
            <w:rPr>
              <w:rFonts w:ascii="Cambria Math" w:hAnsi="Cambria Math"/>
              <w:noProof/>
            </w:rPr>
            <m:t xml:space="preserve">, o sea una función que contenga a RAND 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que cumpla que: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m≤X≤M    con M:valor máximo   m:valor mínimo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entonces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0≤X-m≤M-m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operando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0≤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X-m</m:t>
              </m:r>
            </m:num>
            <m:den>
              <m:r>
                <w:rPr>
                  <w:rFonts w:ascii="Cambria Math" w:hAnsi="Cambria Math"/>
                  <w:noProof/>
                </w:rPr>
                <m:t>M-m</m:t>
              </m:r>
            </m:den>
          </m:f>
          <m:r>
            <w:rPr>
              <w:rFonts w:ascii="Cambria Math" w:hAnsi="Cambria Math"/>
              <w:noProof/>
            </w:rPr>
            <m:t>≤1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Entonces como RAND tambíen se encuentra entre 0 y 1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RAND 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X-m</m:t>
              </m:r>
            </m:num>
            <m:den>
              <m:r>
                <w:rPr>
                  <w:rFonts w:ascii="Cambria Math" w:hAnsi="Cambria Math"/>
                  <w:noProof/>
                </w:rPr>
                <m:t>M-m</m:t>
              </m:r>
            </m:den>
          </m:f>
          <m:r>
            <w:rPr>
              <w:rFonts w:ascii="Cambria Math" w:hAnsi="Cambria Math"/>
              <w:noProof/>
            </w:rPr>
            <m:t>→</m:t>
          </m:r>
          <m:r>
            <w:rPr>
              <w:rFonts w:ascii="Cambria Math" w:hAnsi="Cambria Math"/>
              <w:noProof/>
            </w:rPr>
            <m:t>RAND</m:t>
          </m:r>
          <m:r>
            <w:rPr>
              <w:rFonts w:ascii="Cambria Math" w:hAnsi="Cambria Math"/>
              <w:noProof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M-m</m:t>
              </m:r>
            </m:e>
          </m:d>
          <m:r>
            <w:rPr>
              <w:rFonts w:ascii="Cambria Math" w:hAnsi="Cambria Math"/>
              <w:noProof/>
            </w:rPr>
            <m:t>=X-m→RAND*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M-m</m:t>
              </m:r>
            </m:e>
          </m:d>
          <m:r>
            <w:rPr>
              <w:rFonts w:ascii="Cambria Math" w:hAnsi="Cambria Math"/>
              <w:noProof/>
            </w:rPr>
            <m:t>+m=X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Por lo tanto usaremos la funcion</m:t>
          </m:r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X=</m:t>
          </m:r>
          <m:r>
            <w:rPr>
              <w:rFonts w:ascii="Cambria Math" w:hAnsi="Cambria Math"/>
              <w:noProof/>
            </w:rPr>
            <m:t>R</m:t>
          </m:r>
          <m:r>
            <w:rPr>
              <w:rFonts w:ascii="Cambria Math" w:hAnsi="Cambria Math"/>
              <w:noProof/>
            </w:rPr>
            <m:t>AND*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M-m</m:t>
              </m:r>
            </m:e>
          </m:d>
          <m:r>
            <w:rPr>
              <w:rFonts w:ascii="Cambria Math" w:hAnsi="Cambria Math"/>
              <w:noProof/>
            </w:rPr>
            <m:t xml:space="preserve">+m  </m:t>
          </m:r>
        </m:oMath>
      </m:oMathPara>
    </w:p>
    <w:p w:rsidR="00A458E7" w:rsidRDefault="00A458E7" w:rsidP="00AD624F">
      <w:pPr>
        <w:pStyle w:val="Listaconvietas"/>
        <w:numPr>
          <w:ilvl w:val="0"/>
          <w:numId w:val="0"/>
        </w:numPr>
        <w:rPr>
          <w:rFonts w:eastAsiaTheme="minorEastAsia"/>
          <w:noProof/>
        </w:rPr>
      </w:pPr>
      <w:r>
        <w:rPr>
          <w:rFonts w:eastAsiaTheme="minorEastAsia"/>
          <w:noProof/>
        </w:rPr>
        <w:t>Entonces el código de la función</w:t>
      </w:r>
      <w:r w:rsidR="00A80F49">
        <w:rPr>
          <w:rFonts w:eastAsiaTheme="minorEastAsia"/>
          <w:noProof/>
        </w:rPr>
        <w:t xml:space="preserve"> “num_aleatorio”</w:t>
      </w:r>
      <w:r>
        <w:rPr>
          <w:rFonts w:eastAsiaTheme="minorEastAsia"/>
          <w:noProof/>
        </w:rPr>
        <w:t xml:space="preserve"> es la siguiente</w:t>
      </w:r>
    </w:p>
    <w:p w:rsidR="00A458E7" w:rsidRPr="00A458E7" w:rsidRDefault="00A458E7" w:rsidP="00A45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458E7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DEFINER=</w:t>
      </w:r>
      <w:r w:rsidRPr="00A458E7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`root`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@</w:t>
      </w:r>
      <w:r w:rsidRPr="00A458E7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`localhost`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FUNCTION </w:t>
      </w:r>
      <w:r w:rsidRPr="00A458E7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`num_aleatorio`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(vmax </w:t>
      </w:r>
      <w:r w:rsidRPr="00A458E7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,vmin </w:t>
      </w:r>
      <w:r w:rsidRPr="00A458E7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RETURNS </w:t>
      </w:r>
      <w:r w:rsidRPr="00A458E7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</w:p>
    <w:p w:rsidR="00A458E7" w:rsidRPr="00A458E7" w:rsidRDefault="00A458E7" w:rsidP="00A45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BEGIN</w:t>
      </w:r>
    </w:p>
    <w:p w:rsidR="00A458E7" w:rsidRPr="00A458E7" w:rsidRDefault="00A458E7" w:rsidP="00A45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458E7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 </w:t>
      </w:r>
      <w:r w:rsidRPr="00A458E7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A458E7" w:rsidRPr="00A458E7" w:rsidRDefault="00A458E7" w:rsidP="00A45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458E7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A458E7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FLOOR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((</w:t>
      </w:r>
      <w:r w:rsidRPr="00A458E7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RAND</w:t>
      </w:r>
      <w:r w:rsidR="0060582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() * (vmax-vmin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))+vmin) </w:t>
      </w:r>
      <w:r w:rsidRPr="00A458E7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vresultado;</w:t>
      </w:r>
    </w:p>
    <w:p w:rsidR="00A458E7" w:rsidRPr="00A458E7" w:rsidRDefault="00A458E7" w:rsidP="00A45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458E7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RETURN</w:t>
      </w: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vresultado;</w:t>
      </w:r>
    </w:p>
    <w:p w:rsidR="00A458E7" w:rsidRPr="00A458E7" w:rsidRDefault="00A458E7" w:rsidP="00A45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A458E7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END</w:t>
      </w:r>
    </w:p>
    <w:p w:rsidR="00A80F49" w:rsidRDefault="00605827" w:rsidP="00AD624F">
      <w:pPr>
        <w:pStyle w:val="Listaconvietas"/>
        <w:numPr>
          <w:ilvl w:val="0"/>
          <w:numId w:val="0"/>
        </w:numPr>
        <w:rPr>
          <w:noProof/>
        </w:rPr>
      </w:pPr>
      <w:r>
        <w:rPr>
          <w:noProof/>
        </w:rPr>
        <w:t>Notemos que utilizamos la funcion FLOOR(X), está función nos permite truncar en numeros enteros para no tener decimales</w:t>
      </w:r>
      <w:r w:rsidR="00A80F49">
        <w:rPr>
          <w:noProof/>
        </w:rPr>
        <w:t>.</w:t>
      </w:r>
      <w:r w:rsidR="00A80F49">
        <w:rPr>
          <w:noProof/>
        </w:rPr>
        <w:br/>
        <w:t>La función retorna un valor aleatorio entre el valor maximo “vmax” y el mínimo “vmin” que queramos, ya que queremos tomar distintos registros y no podemos superarmos del número de  cantidad máxima de registros que disponemos en la tabla. Por ejemplo si tenemos 300 registros en una tabla, no podemos tomar el registro 301.</w:t>
      </w:r>
    </w:p>
    <w:p w:rsidR="00A80F49" w:rsidRDefault="00A80F49" w:rsidP="00AD624F">
      <w:pPr>
        <w:pStyle w:val="Listaconvietas"/>
        <w:numPr>
          <w:ilvl w:val="0"/>
          <w:numId w:val="0"/>
        </w:numPr>
        <w:rPr>
          <w:noProof/>
        </w:rPr>
      </w:pPr>
    </w:p>
    <w:p w:rsidR="00A80F49" w:rsidRDefault="00A80F49" w:rsidP="00AD624F">
      <w:pPr>
        <w:pStyle w:val="Listaconvietas"/>
        <w:numPr>
          <w:ilvl w:val="0"/>
          <w:numId w:val="0"/>
        </w:numPr>
        <w:rPr>
          <w:noProof/>
        </w:rPr>
      </w:pPr>
    </w:p>
    <w:p w:rsidR="00A80F49" w:rsidRDefault="00A80F49" w:rsidP="00AD624F">
      <w:pPr>
        <w:pStyle w:val="Listaconvietas"/>
        <w:numPr>
          <w:ilvl w:val="0"/>
          <w:numId w:val="0"/>
        </w:numPr>
        <w:rPr>
          <w:noProof/>
        </w:rPr>
      </w:pPr>
    </w:p>
    <w:p w:rsidR="00A80F49" w:rsidRDefault="00A80F49" w:rsidP="00AD624F">
      <w:pPr>
        <w:pStyle w:val="Listaconvietas"/>
        <w:numPr>
          <w:ilvl w:val="0"/>
          <w:numId w:val="0"/>
        </w:numPr>
        <w:rPr>
          <w:noProof/>
        </w:rPr>
      </w:pPr>
    </w:p>
    <w:p w:rsidR="00A80F49" w:rsidRDefault="00A80F49" w:rsidP="00AD624F">
      <w:pPr>
        <w:pStyle w:val="Listaconvietas"/>
        <w:numPr>
          <w:ilvl w:val="0"/>
          <w:numId w:val="0"/>
        </w:numPr>
        <w:rPr>
          <w:noProof/>
        </w:rPr>
      </w:pPr>
    </w:p>
    <w:p w:rsidR="00A80F49" w:rsidRDefault="00A80F49" w:rsidP="00AD624F">
      <w:pPr>
        <w:pStyle w:val="Listaconvietas"/>
        <w:numPr>
          <w:ilvl w:val="0"/>
          <w:numId w:val="0"/>
        </w:numPr>
        <w:rPr>
          <w:noProof/>
        </w:rPr>
      </w:pPr>
      <w:r>
        <w:rPr>
          <w:noProof/>
        </w:rPr>
        <w:lastRenderedPageBreak/>
        <w:t>Por lo antes aclarado tomaremos “vmax” usando la función COUNT(*), la cual nos devuelve la cantidad de registros que tiene una tabla. Por consiguiente realizaremos 3 funciónes más para obtener claves primarias de clientes,vendedores y productos aleatoriamente.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DEFINER=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`root`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@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`localhost`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FUNCTION 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`f_cliente_aleatorio`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() RETURNS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11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9B44FC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val="es-AR" w:eastAsia="es-AR"/>
        </w:rPr>
        <w:t>CHARSET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utf8mb4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BEGIN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#Hay que tener en cuenta que el tipo de variable y cantidad de caracteres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#de la tabla a la que se hace referencia, en este caso vresultado toma un DNI de tb_clientes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11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vmax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9B44FC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COUNT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(*)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vmax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tb_clientes;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#como la funcion num_aleatorio crea un valor entre 1 y el vmax, si le resto -1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 entonces ahora varia entre 0 y vmax-1, para con el limit poder tomar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SET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valeatorio=</w:t>
      </w:r>
      <w:r w:rsidRPr="009B44FC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num_aleatorio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0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,vmax);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DNI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tb_clientes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LIMIT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valeatorio,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RETURN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vresultado;</w:t>
      </w:r>
    </w:p>
    <w:p w:rsidR="00A80F49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END</w:t>
      </w:r>
    </w:p>
    <w:p w:rsid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DEFINER=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`root`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@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`localhost`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FUNCTION 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`f_vendedor_aleatorio`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() RETURNS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50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9B44FC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val="es-AR" w:eastAsia="es-AR"/>
        </w:rPr>
        <w:t>CHARSET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utf8mb4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BEGIN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#Hay que tener en cuenta que el tipo de variable y cantidad de caracteres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#de la tabla a la que se hace referencia, en este caso vresultado toma un DNI de tb_vendedor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50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);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vmax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9B44FC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COUNT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(*)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vmax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tb_vendedor;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#como la funcion num_aleatorio crea un valor entre 1 y el vmax, si le resto -1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 entonces ahora varia entre 0 y vmax-1, para con el limit poder tomar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SET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valeatorio=</w:t>
      </w:r>
      <w:r w:rsidRPr="009B44FC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num_aleatorio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0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,vmax);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MATRICULA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tb_vendedor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LIMIT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valeatorio,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RETURN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vresultado;</w:t>
      </w:r>
    </w:p>
    <w:p w:rsidR="009B44FC" w:rsidRPr="009B44FC" w:rsidRDefault="009B44FC" w:rsidP="009B4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END</w:t>
      </w:r>
    </w:p>
    <w:p w:rsid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lastRenderedPageBreak/>
        <w:t>CREATE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DEFINER=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`root`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@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`localhost`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FUNCTION </w:t>
      </w:r>
      <w:r w:rsidRPr="009B44FC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`f_producto_aleatorio`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() RETURNS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) </w:t>
      </w:r>
      <w:r w:rsidRPr="009B44FC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val="es-AR" w:eastAsia="es-AR"/>
        </w:rPr>
        <w:t>CHARSET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utf8mb4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BEGIN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#Hay que tener en cuenta que el tipo de variable y cantidad de caracteres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#de la tabla a la que se hace referencia, en este caso vresultado toma un DNI de tb_productos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vmax </w:t>
      </w: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9B44FC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COUNT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(*)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vmax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tb_productos;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#como la funcion num_aleatorio crea un valor entre 1 y el vmax, si le resto -1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 entonces ahora varia entre 0 y vmax-1, para con el limit poder tomar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SET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valeatorio=</w:t>
      </w:r>
      <w:r w:rsidRPr="009B44FC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num_aleatorio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0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,vmax);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CODIGO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tb_productos </w:t>
      </w: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LIMIT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valeatorio,</w:t>
      </w:r>
      <w:r w:rsidRPr="009B44F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9B44FC" w:rsidRPr="009B44FC" w:rsidRDefault="009B44FC" w:rsidP="009B4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RETURN</w:t>
      </w: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vresultado;</w:t>
      </w:r>
    </w:p>
    <w:p w:rsidR="00F463AA" w:rsidRDefault="009B44FC" w:rsidP="00F46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9B44FC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END</w:t>
      </w:r>
    </w:p>
    <w:p w:rsidR="00F463AA" w:rsidRDefault="00F463AA" w:rsidP="00F463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F463AA" w:rsidRDefault="00F463AA" w:rsidP="00F463AA">
      <w:pPr>
        <w:rPr>
          <w:lang w:val="es-AR" w:eastAsia="es-AR"/>
        </w:rPr>
      </w:pPr>
      <w:r>
        <w:rPr>
          <w:lang w:val="es-AR" w:eastAsia="es-AR"/>
        </w:rPr>
        <w:t>Por último agregaremos un “Stored Procuders” para simular una venta ficticia de la fecha que escribamos y de la cantidad de productos que queremos comprar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CREATE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DEFINER=</w:t>
      </w:r>
      <w:r w:rsidRPr="00F463AA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`root`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@</w:t>
      </w:r>
      <w:r w:rsidRPr="00F463AA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`localhost`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PROCEDURE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color w:val="AA6600"/>
          <w:sz w:val="20"/>
          <w:szCs w:val="20"/>
          <w:lang w:val="es-AR" w:eastAsia="es-AR"/>
        </w:rPr>
        <w:t>`venta_ficticia`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(fecha </w:t>
      </w: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DATE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,maxitem </w:t>
      </w: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BEGIN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vcliente </w:t>
      </w: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11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vvendedor </w:t>
      </w: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5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numfactura </w:t>
      </w: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codproducto </w:t>
      </w: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VARCHAR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10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prec </w:t>
      </w: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FLOAT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DECLARE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contador </w:t>
      </w: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INT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DEFAULT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MAX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(NUMERO) + 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numfactura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tb_facturas;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SET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vcliente = </w:t>
      </w:r>
      <w:r w:rsidRPr="00F463AA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f_cliente_aleatorio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SET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vvendedor = </w:t>
      </w:r>
      <w:r w:rsidRPr="00F463AA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f_vendedor_aleatorio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tb_facturas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(NUMERO, FECHA, DNI, MATRICULA, IMPUESTO)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VALUES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(numfactura, fecha, vcliente, vvendedor, 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0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.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16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color w:val="888888"/>
          <w:sz w:val="20"/>
          <w:szCs w:val="20"/>
          <w:lang w:val="es-AR" w:eastAsia="es-AR"/>
        </w:rPr>
        <w:t>#CALL for_items(numfactura,maxitem);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WHILE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contador &lt;= maxitem DO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SET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codproducto=</w:t>
      </w:r>
      <w:r w:rsidRPr="00F463AA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f_producto_aleatorio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();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SELECT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PRECIO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prec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FROM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tb_productos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WHERE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CODIGO=codproducto;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INSERT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INTO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</w:t>
      </w:r>
      <w:r w:rsidRPr="00F463AA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s-AR" w:eastAsia="es-AR"/>
        </w:rPr>
        <w:t>tb_items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(NUMERO,CODIGO,CANTIDAD,PRECIO)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VALUES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(numfactura,codproducto,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,prec);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s-AR" w:eastAsia="es-AR"/>
        </w:rPr>
        <w:t>SET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 contador=contador+</w:t>
      </w:r>
      <w:r w:rsidRPr="00F463AA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s-AR" w:eastAsia="es-AR"/>
        </w:rPr>
        <w:t>1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 xml:space="preserve">END </w:t>
      </w:r>
      <w:r w:rsidRPr="00F463AA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s-AR" w:eastAsia="es-AR"/>
        </w:rPr>
        <w:t>WHILE</w:t>
      </w: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;</w:t>
      </w: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</w:p>
    <w:p w:rsidR="00F463AA" w:rsidRPr="00F463AA" w:rsidRDefault="00F463AA" w:rsidP="00F463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</w:pPr>
      <w:r w:rsidRPr="00F463AA">
        <w:rPr>
          <w:rFonts w:ascii="Courier New" w:eastAsia="Times New Roman" w:hAnsi="Courier New" w:cs="Courier New"/>
          <w:color w:val="333333"/>
          <w:sz w:val="20"/>
          <w:szCs w:val="20"/>
          <w:lang w:val="es-AR" w:eastAsia="es-AR"/>
        </w:rPr>
        <w:t>END</w:t>
      </w:r>
    </w:p>
    <w:p w:rsidR="00F463AA" w:rsidRDefault="00F463AA" w:rsidP="00F463AA">
      <w:pPr>
        <w:rPr>
          <w:lang w:val="es-AR" w:eastAsia="es-AR"/>
        </w:rPr>
      </w:pPr>
    </w:p>
    <w:p w:rsidR="00F463AA" w:rsidRDefault="00F463AA" w:rsidP="00F463AA">
      <w:pPr>
        <w:rPr>
          <w:lang w:val="es-AR" w:eastAsia="es-AR"/>
        </w:rPr>
      </w:pPr>
    </w:p>
    <w:p w:rsidR="00F463AA" w:rsidRDefault="00F463AA" w:rsidP="00F463AA">
      <w:pPr>
        <w:rPr>
          <w:lang w:val="es-AR" w:eastAsia="es-AR"/>
        </w:rPr>
      </w:pPr>
    </w:p>
    <w:p w:rsidR="00F463AA" w:rsidRDefault="00F463AA" w:rsidP="00F463AA">
      <w:pPr>
        <w:pStyle w:val="Ttulo1"/>
        <w:rPr>
          <w:lang w:val="es-AR" w:eastAsia="es-AR"/>
        </w:rPr>
      </w:pPr>
      <w:r>
        <w:rPr>
          <w:lang w:val="es-AR" w:eastAsia="es-AR"/>
        </w:rPr>
        <w:lastRenderedPageBreak/>
        <w:t>Conclusiones</w:t>
      </w:r>
    </w:p>
    <w:p w:rsidR="00F463AA" w:rsidRDefault="00F463AA" w:rsidP="00F463AA">
      <w:pPr>
        <w:rPr>
          <w:lang w:val="es-AR" w:eastAsia="es-AR"/>
        </w:rPr>
      </w:pPr>
      <w:r>
        <w:rPr>
          <w:lang w:val="es-AR" w:eastAsia="es-AR"/>
        </w:rPr>
        <w:t xml:space="preserve">Finalmente podemos concluir que a la hora de armar una base de datos debemos tener mucho cuidado con la dependencia entre registros de tablas debido a si son primarias en una tabla y foráneas en otra. También la utilización de funciones y </w:t>
      </w:r>
      <w:r>
        <w:rPr>
          <w:lang w:val="es-AR" w:eastAsia="es-AR"/>
        </w:rPr>
        <w:t>Stored Procuders</w:t>
      </w:r>
      <w:r>
        <w:rPr>
          <w:lang w:val="es-AR" w:eastAsia="es-AR"/>
        </w:rPr>
        <w:t xml:space="preserve"> para creación te cálculos y consultas de invocación rápida</w:t>
      </w:r>
    </w:p>
    <w:p w:rsidR="00F463AA" w:rsidRDefault="00F463AA" w:rsidP="00F463AA">
      <w:pPr>
        <w:rPr>
          <w:lang w:val="es-AR" w:eastAsia="es-AR"/>
        </w:rPr>
      </w:pPr>
      <w:r>
        <w:rPr>
          <w:lang w:val="es-AR" w:eastAsia="es-AR"/>
        </w:rPr>
        <w:t>Este proyecto solo es una pequeña introducción del lenguaje, por lo que se podría complejizar más combinando muchas variables, por ejemplo elegir cantidad específicas de productos y agregar el precio total en los ítems, o actualizar precios de los productos modificando el precio en ítems, entre muchas cosas.</w:t>
      </w:r>
    </w:p>
    <w:p w:rsidR="00F463AA" w:rsidRPr="00F463AA" w:rsidRDefault="00F463AA" w:rsidP="00F463AA">
      <w:pPr>
        <w:rPr>
          <w:lang w:val="es-AR" w:eastAsia="es-AR"/>
        </w:rPr>
      </w:pPr>
      <w:r>
        <w:rPr>
          <w:lang w:val="es-AR" w:eastAsia="es-AR"/>
        </w:rPr>
        <w:t xml:space="preserve">  </w:t>
      </w:r>
    </w:p>
    <w:p w:rsidR="00A458E7" w:rsidRDefault="00A80F49" w:rsidP="00AD624F">
      <w:pPr>
        <w:pStyle w:val="Listaconvietas"/>
        <w:numPr>
          <w:ilvl w:val="0"/>
          <w:numId w:val="0"/>
        </w:numPr>
        <w:rPr>
          <w:noProof/>
        </w:rPr>
      </w:pPr>
      <w:r>
        <w:rPr>
          <w:noProof/>
        </w:rPr>
        <w:t xml:space="preserve"> </w:t>
      </w:r>
    </w:p>
    <w:p w:rsidR="00A80F49" w:rsidRDefault="00A80F49" w:rsidP="00AD624F">
      <w:pPr>
        <w:pStyle w:val="Listaconvietas"/>
        <w:numPr>
          <w:ilvl w:val="0"/>
          <w:numId w:val="0"/>
        </w:numPr>
        <w:rPr>
          <w:noProof/>
        </w:rPr>
      </w:pPr>
    </w:p>
    <w:p w:rsidR="00605827" w:rsidRPr="009679B1" w:rsidRDefault="00605827" w:rsidP="00AD624F">
      <w:pPr>
        <w:pStyle w:val="Listaconvietas"/>
        <w:numPr>
          <w:ilvl w:val="0"/>
          <w:numId w:val="0"/>
        </w:numPr>
        <w:rPr>
          <w:noProof/>
        </w:rPr>
      </w:pPr>
    </w:p>
    <w:sectPr w:rsidR="00605827" w:rsidRPr="009679B1" w:rsidSect="0089714F">
      <w:footerReference w:type="default" r:id="rId17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635" w:rsidRDefault="009E0635" w:rsidP="00C6554A">
      <w:pPr>
        <w:spacing w:before="0" w:after="0" w:line="240" w:lineRule="auto"/>
      </w:pPr>
      <w:r>
        <w:separator/>
      </w:r>
    </w:p>
  </w:endnote>
  <w:endnote w:type="continuationSeparator" w:id="0">
    <w:p w:rsidR="009E0635" w:rsidRDefault="009E063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0F3" w:rsidRDefault="004170F3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 w:rsidR="00831426">
      <w:rPr>
        <w:noProof/>
        <w:lang w:bidi="es-ES"/>
      </w:rPr>
      <w:t>12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635" w:rsidRDefault="009E0635" w:rsidP="00C6554A">
      <w:pPr>
        <w:spacing w:before="0" w:after="0" w:line="240" w:lineRule="auto"/>
      </w:pPr>
      <w:r>
        <w:separator/>
      </w:r>
    </w:p>
  </w:footnote>
  <w:footnote w:type="continuationSeparator" w:id="0">
    <w:p w:rsidR="009E0635" w:rsidRDefault="009E063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1F7"/>
    <w:rsid w:val="000637DF"/>
    <w:rsid w:val="001F01F1"/>
    <w:rsid w:val="00201661"/>
    <w:rsid w:val="00207471"/>
    <w:rsid w:val="0022208F"/>
    <w:rsid w:val="00242628"/>
    <w:rsid w:val="002554CD"/>
    <w:rsid w:val="00293B83"/>
    <w:rsid w:val="002B4294"/>
    <w:rsid w:val="002E3E35"/>
    <w:rsid w:val="00333D0D"/>
    <w:rsid w:val="00337229"/>
    <w:rsid w:val="00380B8A"/>
    <w:rsid w:val="003D555A"/>
    <w:rsid w:val="004170F3"/>
    <w:rsid w:val="004937DD"/>
    <w:rsid w:val="004C049F"/>
    <w:rsid w:val="005000E2"/>
    <w:rsid w:val="0051785D"/>
    <w:rsid w:val="005417DB"/>
    <w:rsid w:val="00605827"/>
    <w:rsid w:val="00655F98"/>
    <w:rsid w:val="006A3CE7"/>
    <w:rsid w:val="00746186"/>
    <w:rsid w:val="007E6636"/>
    <w:rsid w:val="00831426"/>
    <w:rsid w:val="0089714F"/>
    <w:rsid w:val="009241F7"/>
    <w:rsid w:val="009646C8"/>
    <w:rsid w:val="009679B1"/>
    <w:rsid w:val="00986062"/>
    <w:rsid w:val="009A6FBF"/>
    <w:rsid w:val="009B44FC"/>
    <w:rsid w:val="009E0635"/>
    <w:rsid w:val="009E68D0"/>
    <w:rsid w:val="009F5387"/>
    <w:rsid w:val="00A458E7"/>
    <w:rsid w:val="00A80F49"/>
    <w:rsid w:val="00A96B44"/>
    <w:rsid w:val="00AB24CC"/>
    <w:rsid w:val="00AC2D45"/>
    <w:rsid w:val="00AD624F"/>
    <w:rsid w:val="00B23EDF"/>
    <w:rsid w:val="00B47AB3"/>
    <w:rsid w:val="00B60FE1"/>
    <w:rsid w:val="00B64EAD"/>
    <w:rsid w:val="00BA4CA1"/>
    <w:rsid w:val="00C6554A"/>
    <w:rsid w:val="00CB0705"/>
    <w:rsid w:val="00DF784B"/>
    <w:rsid w:val="00E14360"/>
    <w:rsid w:val="00E806E0"/>
    <w:rsid w:val="00ED761D"/>
    <w:rsid w:val="00ED7C44"/>
    <w:rsid w:val="00F4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1FD86F"/>
  <w15:chartTrackingRefBased/>
  <w15:docId w15:val="{CEC8BE1F-6D1B-4574-921A-3457359A8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Puesto">
    <w:name w:val="Title"/>
    <w:basedOn w:val="Normal"/>
    <w:link w:val="Puest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9B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598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375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7967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663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0809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46361855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l\AppData\Roaming\Microsoft\Plantillas\Informe%20del%20alumno%20con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del alumno con foto</Template>
  <TotalTime>1</TotalTime>
  <Pages>13</Pages>
  <Words>1794</Words>
  <Characters>9870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</dc:creator>
  <cp:keywords/>
  <dc:description/>
  <cp:lastModifiedBy>Cuenta Microsoft</cp:lastModifiedBy>
  <cp:revision>2</cp:revision>
  <dcterms:created xsi:type="dcterms:W3CDTF">2022-02-20T03:14:00Z</dcterms:created>
  <dcterms:modified xsi:type="dcterms:W3CDTF">2022-02-20T03:14:00Z</dcterms:modified>
</cp:coreProperties>
</file>